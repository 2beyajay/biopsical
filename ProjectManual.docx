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C7D" w:rsidRPr="00A87284" w:rsidRDefault="00A25C7D" w:rsidP="00A25C7D">
      <w:pPr>
        <w:pStyle w:val="Subtitle"/>
        <w:rPr>
          <w:sz w:val="36"/>
          <w:szCs w:val="36"/>
          <w:lang w:val="en-GB"/>
        </w:rPr>
      </w:pPr>
      <w:r w:rsidRPr="00A87284">
        <w:rPr>
          <w:sz w:val="36"/>
          <w:szCs w:val="36"/>
          <w:lang w:val="en-GB"/>
        </w:rPr>
        <w:t xml:space="preserve">Programe: </w:t>
      </w:r>
      <w:r>
        <w:rPr>
          <w:sz w:val="36"/>
          <w:szCs w:val="36"/>
          <w:lang w:val="en-GB"/>
        </w:rPr>
        <w:t xml:space="preserve">Web Application for </w:t>
      </w:r>
      <w:r w:rsidRPr="00A87284">
        <w:rPr>
          <w:sz w:val="36"/>
          <w:szCs w:val="36"/>
          <w:lang w:val="en-GB"/>
        </w:rPr>
        <w:t>Clinical Trials</w:t>
      </w:r>
    </w:p>
    <w:p w:rsidR="00A25C7D" w:rsidRPr="00A87284" w:rsidRDefault="00A25C7D" w:rsidP="00A25C7D">
      <w:pPr>
        <w:pStyle w:val="Subtitle"/>
        <w:rPr>
          <w:sz w:val="36"/>
          <w:szCs w:val="36"/>
          <w:lang w:val="en-GB"/>
        </w:rPr>
      </w:pPr>
      <w:sdt>
        <w:sdtPr>
          <w:rPr>
            <w:sz w:val="36"/>
            <w:szCs w:val="36"/>
            <w:lang w:val="en-GB"/>
          </w:rPr>
          <w:alias w:val="Version:"/>
          <w:tag w:val="Version:"/>
          <w:id w:val="-907991857"/>
          <w:placeholder>
            <w:docPart w:val="4C7365C94148E84FA9483C38EAAF5589"/>
          </w:placeholder>
          <w:temporary/>
          <w:showingPlcHdr/>
          <w15:appearance w15:val="hidden"/>
        </w:sdtPr>
        <w:sdtContent>
          <w:r w:rsidRPr="00A87284">
            <w:rPr>
              <w:sz w:val="36"/>
              <w:szCs w:val="36"/>
              <w:lang w:val="en-GB" w:bidi="en-GB"/>
            </w:rPr>
            <w:t>Version</w:t>
          </w:r>
        </w:sdtContent>
      </w:sdt>
      <w:r w:rsidRPr="00A87284">
        <w:rPr>
          <w:sz w:val="36"/>
          <w:szCs w:val="36"/>
          <w:lang w:val="en-GB"/>
        </w:rPr>
        <w:t>:</w:t>
      </w:r>
      <w:r w:rsidRPr="00A87284">
        <w:rPr>
          <w:sz w:val="36"/>
          <w:szCs w:val="36"/>
          <w:lang w:val="en-GB" w:bidi="en-GB"/>
        </w:rPr>
        <w:t xml:space="preserve"> </w:t>
      </w:r>
      <w:r w:rsidRPr="00A87284">
        <w:rPr>
          <w:sz w:val="36"/>
          <w:szCs w:val="36"/>
          <w:lang w:val="en-GB"/>
        </w:rPr>
        <w:t xml:space="preserve">1.0.0 </w:t>
      </w:r>
    </w:p>
    <w:p w:rsidR="00A25C7D" w:rsidRPr="00A87284" w:rsidRDefault="00A25C7D" w:rsidP="00A25C7D">
      <w:pPr>
        <w:pStyle w:val="Subtitle"/>
        <w:rPr>
          <w:sz w:val="36"/>
          <w:szCs w:val="36"/>
          <w:lang w:val="en-GB"/>
        </w:rPr>
      </w:pPr>
      <w:r w:rsidRPr="00A87284">
        <w:rPr>
          <w:sz w:val="36"/>
          <w:szCs w:val="36"/>
          <w:lang w:val="en-GB"/>
        </w:rPr>
        <w:t>client: Lakeridge health</w:t>
      </w:r>
    </w:p>
    <w:p w:rsidR="00A25C7D" w:rsidRPr="00A87284" w:rsidRDefault="00A25C7D" w:rsidP="00A25C7D">
      <w:pPr>
        <w:pStyle w:val="Subtitle"/>
        <w:rPr>
          <w:sz w:val="36"/>
          <w:szCs w:val="36"/>
          <w:lang w:val="en-GB"/>
        </w:rPr>
      </w:pPr>
      <w:sdt>
        <w:sdtPr>
          <w:rPr>
            <w:sz w:val="36"/>
            <w:szCs w:val="36"/>
            <w:lang w:val="en-GB"/>
          </w:rPr>
          <w:alias w:val="Enter date:"/>
          <w:tag w:val="Enter date:"/>
          <w:id w:val="-124232032"/>
          <w:placeholder>
            <w:docPart w:val="9FBBF26B13E6494FB9EA692562092D23"/>
          </w:placeholder>
          <w:temporary/>
          <w:showingPlcHdr/>
          <w15:appearance w15:val="hidden"/>
        </w:sdtPr>
        <w:sdtContent>
          <w:r w:rsidRPr="00A87284">
            <w:rPr>
              <w:sz w:val="36"/>
              <w:szCs w:val="36"/>
              <w:lang w:val="en-GB" w:bidi="en-GB"/>
            </w:rPr>
            <w:t>date</w:t>
          </w:r>
        </w:sdtContent>
      </w:sdt>
      <w:r w:rsidRPr="00A87284">
        <w:rPr>
          <w:sz w:val="36"/>
          <w:szCs w:val="36"/>
          <w:lang w:val="en-GB"/>
        </w:rPr>
        <w:t>: 23/03/2020</w:t>
      </w:r>
    </w:p>
    <w:p w:rsidR="00E279B8" w:rsidRPr="00611B0F" w:rsidRDefault="00A25C7D" w:rsidP="00A25C7D">
      <w:pPr>
        <w:pStyle w:val="Logo"/>
        <w:tabs>
          <w:tab w:val="left" w:pos="6282"/>
        </w:tabs>
        <w:ind w:left="0"/>
        <w:jc w:val="left"/>
        <w:rPr>
          <w:lang w:val="en-GB"/>
        </w:rPr>
      </w:pPr>
      <w:r>
        <w:rPr>
          <w:lang w:val="en-GB"/>
        </w:rPr>
        <w:drawing>
          <wp:anchor distT="0" distB="0" distL="114300" distR="114300" simplePos="0" relativeHeight="251659264" behindDoc="0" locked="0" layoutInCell="1" allowOverlap="1" wp14:anchorId="3283F417" wp14:editId="0B37F24C">
            <wp:simplePos x="0" y="0"/>
            <wp:positionH relativeFrom="column">
              <wp:posOffset>903232</wp:posOffset>
            </wp:positionH>
            <wp:positionV relativeFrom="paragraph">
              <wp:posOffset>1355090</wp:posOffset>
            </wp:positionV>
            <wp:extent cx="4064000" cy="22860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C7D" w:rsidRPr="00B06C94" w:rsidRDefault="00A25C7D" w:rsidP="00A25C7D">
      <w:pPr>
        <w:pStyle w:val="Subtitle"/>
        <w:rPr>
          <w:sz w:val="48"/>
          <w:szCs w:val="48"/>
          <w:lang w:val="en-GB"/>
        </w:rPr>
      </w:pPr>
      <w:sdt>
        <w:sdtPr>
          <w:rPr>
            <w:sz w:val="48"/>
            <w:szCs w:val="48"/>
            <w:lang w:val="en-GB"/>
          </w:rPr>
          <w:alias w:val="Presented by:"/>
          <w:tag w:val="Presented by:"/>
          <w:id w:val="2116784469"/>
          <w:placeholder>
            <w:docPart w:val="325847DD3ADD874D8C7774053C9A1924"/>
          </w:placeholder>
          <w:temporary/>
          <w:showingPlcHdr/>
          <w15:appearance w15:val="hidden"/>
        </w:sdtPr>
        <w:sdtContent>
          <w:r w:rsidRPr="00B06C94">
            <w:rPr>
              <w:sz w:val="48"/>
              <w:szCs w:val="48"/>
              <w:lang w:val="en-GB" w:bidi="en-GB"/>
            </w:rPr>
            <w:t>Presented by:</w:t>
          </w:r>
        </w:sdtContent>
      </w:sdt>
      <w:r w:rsidRPr="00B06C94">
        <w:rPr>
          <w:sz w:val="48"/>
          <w:szCs w:val="48"/>
          <w:lang w:val="en-GB" w:bidi="en-GB"/>
        </w:rPr>
        <w:t xml:space="preserve"> </w:t>
      </w:r>
      <w:sdt>
        <w:sdtPr>
          <w:rPr>
            <w:sz w:val="48"/>
            <w:szCs w:val="48"/>
            <w:lang w:val="en-GB"/>
          </w:rPr>
          <w:alias w:val="Enter your name:"/>
          <w:tag w:val="Enter your name:"/>
          <w:id w:val="-679964544"/>
          <w:placeholder>
            <w:docPart w:val="D09B3AFA01F68744ADF9010505C4EB18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Pr="00B06C94">
            <w:rPr>
              <w:sz w:val="48"/>
              <w:szCs w:val="48"/>
              <w:lang w:val="en-GB"/>
            </w:rPr>
            <w:t>Aj’S Group</w:t>
          </w:r>
        </w:sdtContent>
      </w:sdt>
    </w:p>
    <w:p w:rsidR="00A25C7D" w:rsidRPr="00B06C94" w:rsidRDefault="00A25C7D" w:rsidP="00A25C7D">
      <w:pPr>
        <w:pStyle w:val="Subtitle"/>
        <w:rPr>
          <w:sz w:val="32"/>
          <w:szCs w:val="32"/>
          <w:lang w:val="en-GB"/>
        </w:rPr>
      </w:pP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B06C94">
        <w:rPr>
          <w:sz w:val="32"/>
          <w:szCs w:val="32"/>
          <w:lang w:val="en-GB"/>
        </w:rPr>
        <w:t>Members:  Ajay Dubey(Team-lead),</w:t>
      </w:r>
    </w:p>
    <w:p w:rsidR="00A25C7D" w:rsidRPr="00B06C94" w:rsidRDefault="00A25C7D" w:rsidP="00A25C7D">
      <w:pPr>
        <w:pStyle w:val="Subtitle"/>
        <w:rPr>
          <w:sz w:val="32"/>
          <w:szCs w:val="32"/>
          <w:lang w:val="en-GB"/>
        </w:rPr>
      </w:pPr>
      <w:r w:rsidRPr="00B06C94">
        <w:rPr>
          <w:sz w:val="32"/>
          <w:szCs w:val="32"/>
          <w:lang w:val="en-GB"/>
        </w:rPr>
        <w:t xml:space="preserve"> Michael bradley,</w:t>
      </w:r>
    </w:p>
    <w:p w:rsidR="00A25C7D" w:rsidRPr="00B06C94" w:rsidRDefault="00A25C7D" w:rsidP="00A25C7D">
      <w:pPr>
        <w:pStyle w:val="Subtitle"/>
        <w:rPr>
          <w:sz w:val="32"/>
          <w:szCs w:val="32"/>
          <w:lang w:val="en-GB"/>
        </w:rPr>
      </w:pPr>
      <w:r w:rsidRPr="00B06C94">
        <w:rPr>
          <w:sz w:val="32"/>
          <w:szCs w:val="32"/>
          <w:lang w:val="en-GB"/>
        </w:rPr>
        <w:t xml:space="preserve"> Ravish parmar, </w:t>
      </w:r>
    </w:p>
    <w:p w:rsidR="00A25C7D" w:rsidRPr="00B06C94" w:rsidRDefault="00A25C7D" w:rsidP="00A25C7D">
      <w:pPr>
        <w:pStyle w:val="Subtitle"/>
        <w:rPr>
          <w:sz w:val="32"/>
          <w:szCs w:val="32"/>
          <w:lang w:val="en-GB"/>
        </w:rPr>
      </w:pPr>
      <w:r w:rsidRPr="00B06C94">
        <w:rPr>
          <w:sz w:val="32"/>
          <w:szCs w:val="32"/>
          <w:lang w:val="en-GB"/>
        </w:rPr>
        <w:t xml:space="preserve">evan, </w:t>
      </w:r>
    </w:p>
    <w:p w:rsidR="00A25C7D" w:rsidRPr="00B06C94" w:rsidRDefault="00A25C7D" w:rsidP="00A25C7D">
      <w:pPr>
        <w:pStyle w:val="Subtitle"/>
        <w:rPr>
          <w:sz w:val="32"/>
          <w:szCs w:val="32"/>
          <w:lang w:val="en-GB"/>
        </w:rPr>
      </w:pPr>
      <w:r w:rsidRPr="00B06C94">
        <w:rPr>
          <w:sz w:val="32"/>
          <w:szCs w:val="32"/>
          <w:lang w:val="en-GB"/>
        </w:rPr>
        <w:t>aarsh soni</w:t>
      </w:r>
    </w:p>
    <w:p w:rsidR="00A25C7D" w:rsidRPr="00B06C94" w:rsidRDefault="00A25C7D" w:rsidP="00A25C7D">
      <w:pPr>
        <w:ind w:left="0"/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</w:pPr>
      <w:r w:rsidRPr="00B06C94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lastRenderedPageBreak/>
        <w:t xml:space="preserve">PROJECT </w:t>
      </w:r>
      <w:r w:rsidRPr="00B06C94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OVERVIEW</w:t>
      </w:r>
      <w:r w:rsidRPr="00B06C94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:</w:t>
      </w:r>
    </w:p>
    <w:p w:rsidR="00A25C7D" w:rsidRPr="00B06C94" w:rsidRDefault="00A25C7D" w:rsidP="00A25C7D">
      <w:pPr>
        <w:pStyle w:val="Heading3"/>
        <w:rPr>
          <w:sz w:val="36"/>
          <w:szCs w:val="36"/>
          <w:lang w:val="en-GB"/>
        </w:rPr>
      </w:pPr>
      <w:r w:rsidRPr="00B06C94">
        <w:rPr>
          <w:sz w:val="36"/>
          <w:szCs w:val="36"/>
        </w:rPr>
        <w:t>T</w:t>
      </w:r>
      <w:r w:rsidRPr="00B06C94">
        <w:rPr>
          <w:caps w:val="0"/>
          <w:sz w:val="36"/>
          <w:szCs w:val="36"/>
        </w:rPr>
        <w:t>he web application is provided to the doctors and patients of Lakeridge health hospital an easy way to get through the clinical research trial questionnaire</w:t>
      </w:r>
      <w:r w:rsidRPr="00B06C94">
        <w:rPr>
          <w:sz w:val="36"/>
          <w:szCs w:val="36"/>
        </w:rPr>
        <w:t>.  T</w:t>
      </w:r>
      <w:r w:rsidRPr="00B06C94">
        <w:rPr>
          <w:caps w:val="0"/>
          <w:sz w:val="36"/>
          <w:szCs w:val="36"/>
        </w:rPr>
        <w:t>he application is going to be a time saver, easy to use and, user-friendly to understand the questions and the process of clinical trial.</w:t>
      </w:r>
    </w:p>
    <w:p w:rsidR="00A25C7D" w:rsidRDefault="00A25C7D" w:rsidP="00A25C7D">
      <w:pPr>
        <w:ind w:left="0"/>
        <w:rPr>
          <w:lang w:val="en-GB"/>
        </w:rPr>
      </w:pPr>
    </w:p>
    <w:p w:rsidR="00A25C7D" w:rsidRPr="00B06C94" w:rsidRDefault="00A25C7D" w:rsidP="00A25C7D">
      <w:pPr>
        <w:ind w:left="0"/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</w:pPr>
      <w:r>
        <w:rPr>
          <w:rFonts w:asciiTheme="majorHAnsi" w:hAnsiTheme="majorHAnsi" w:cstheme="majorHAnsi"/>
          <w:color w:val="355D7E" w:themeColor="accent1" w:themeShade="80"/>
          <w:sz w:val="32"/>
          <w:szCs w:val="32"/>
          <w:lang w:val="en-GB"/>
        </w:rPr>
        <w:t xml:space="preserve"> </w:t>
      </w:r>
      <w:r w:rsidRPr="00B06C94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PROJECT SRUCTURE:</w:t>
      </w:r>
    </w:p>
    <w:p w:rsidR="00A25C7D" w:rsidRPr="00B06C94" w:rsidRDefault="00A25C7D" w:rsidP="00A25C7D">
      <w:pPr>
        <w:pStyle w:val="Heading3"/>
        <w:rPr>
          <w:sz w:val="36"/>
          <w:szCs w:val="36"/>
          <w:lang w:val="en-GB"/>
        </w:rPr>
      </w:pPr>
      <w:r w:rsidRPr="00B06C94">
        <w:rPr>
          <w:sz w:val="36"/>
          <w:szCs w:val="36"/>
        </w:rPr>
        <w:t>T</w:t>
      </w:r>
      <w:r w:rsidRPr="00B06C94">
        <w:rPr>
          <w:caps w:val="0"/>
          <w:sz w:val="36"/>
          <w:szCs w:val="36"/>
        </w:rPr>
        <w:t xml:space="preserve">his web application is a non-database web application. The application is made up of HTML, CSS, JavaScript and Json. The application is made user friendly and responsive to different devices using a framework called Foundations. </w:t>
      </w:r>
    </w:p>
    <w:p w:rsidR="00A25C7D" w:rsidRDefault="00A25C7D" w:rsidP="00A25C7D">
      <w:pPr>
        <w:rPr>
          <w:lang w:val="en-GB"/>
        </w:rPr>
      </w:pPr>
    </w:p>
    <w:p w:rsidR="00A25C7D" w:rsidRPr="00B06C94" w:rsidRDefault="00A25C7D" w:rsidP="00A25C7D">
      <w:pPr>
        <w:ind w:left="0"/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</w:pPr>
      <w:r w:rsidRPr="00B06C94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PROBLEM BENEFITS:</w:t>
      </w:r>
    </w:p>
    <w:p w:rsidR="00A25C7D" w:rsidRPr="00B06C94" w:rsidRDefault="00A25C7D" w:rsidP="00A25C7D">
      <w:pPr>
        <w:pStyle w:val="Heading3"/>
        <w:rPr>
          <w:caps w:val="0"/>
          <w:sz w:val="36"/>
          <w:szCs w:val="36"/>
        </w:rPr>
      </w:pPr>
      <w:r w:rsidRPr="00B06C94">
        <w:rPr>
          <w:sz w:val="36"/>
          <w:szCs w:val="36"/>
        </w:rPr>
        <w:t>T</w:t>
      </w:r>
      <w:r w:rsidRPr="00B06C94">
        <w:rPr>
          <w:caps w:val="0"/>
          <w:sz w:val="36"/>
          <w:szCs w:val="36"/>
        </w:rPr>
        <w:t>his web application will eliminate the following issues:</w:t>
      </w:r>
    </w:p>
    <w:p w:rsidR="00A25C7D" w:rsidRPr="00B06C94" w:rsidRDefault="00A25C7D" w:rsidP="00A25C7D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B06C94">
        <w:rPr>
          <w:color w:val="555A3C" w:themeColor="accent3" w:themeShade="80"/>
          <w:sz w:val="36"/>
          <w:szCs w:val="36"/>
        </w:rPr>
        <w:t>The application will make the process of clinical trial super easy.</w:t>
      </w:r>
    </w:p>
    <w:p w:rsidR="00A25C7D" w:rsidRPr="00B06C94" w:rsidRDefault="00A25C7D" w:rsidP="00A25C7D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B06C94">
        <w:rPr>
          <w:color w:val="555A3C" w:themeColor="accent3" w:themeShade="80"/>
          <w:sz w:val="36"/>
          <w:szCs w:val="36"/>
        </w:rPr>
        <w:t>Save time for doctors, whenever they want to check a patient's eligibility.</w:t>
      </w:r>
    </w:p>
    <w:p w:rsidR="00A25C7D" w:rsidRPr="00B06C94" w:rsidRDefault="00A25C7D" w:rsidP="00A25C7D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B06C94">
        <w:rPr>
          <w:color w:val="555A3C" w:themeColor="accent3" w:themeShade="80"/>
          <w:sz w:val="36"/>
          <w:szCs w:val="36"/>
        </w:rPr>
        <w:t>Anyone can go through this clinical trial to know their eligibility.</w:t>
      </w:r>
    </w:p>
    <w:p w:rsidR="00A25C7D" w:rsidRPr="00B06C94" w:rsidRDefault="00A25C7D" w:rsidP="00A25C7D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B06C94">
        <w:rPr>
          <w:color w:val="555A3C" w:themeColor="accent3" w:themeShade="80"/>
          <w:sz w:val="36"/>
          <w:szCs w:val="36"/>
        </w:rPr>
        <w:t>It would be a one stop web page to check all the available clinical trials.</w:t>
      </w:r>
    </w:p>
    <w:p w:rsidR="00A25C7D" w:rsidRPr="00B06C94" w:rsidRDefault="00A25C7D" w:rsidP="00A25C7D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B06C94">
        <w:rPr>
          <w:color w:val="555A3C" w:themeColor="accent3" w:themeShade="80"/>
          <w:sz w:val="36"/>
          <w:szCs w:val="36"/>
        </w:rPr>
        <w:t>After going through any trial, the result will be handy and easy to print for anyone to be accessible.</w:t>
      </w:r>
    </w:p>
    <w:p w:rsidR="00A25C7D" w:rsidRDefault="00A25C7D" w:rsidP="00A25C7D">
      <w:pPr>
        <w:pStyle w:val="Heading2"/>
        <w:rPr>
          <w:sz w:val="28"/>
          <w:szCs w:val="28"/>
          <w:lang w:val="en-GB"/>
        </w:rPr>
      </w:pPr>
    </w:p>
    <w:p w:rsidR="00A25C7D" w:rsidRDefault="00A25C7D" w:rsidP="00A25C7D">
      <w:pPr>
        <w:rPr>
          <w:lang w:val="en-GB"/>
        </w:rPr>
      </w:pPr>
    </w:p>
    <w:p w:rsidR="00A25C7D" w:rsidRDefault="00A25C7D" w:rsidP="00A25C7D">
      <w:pPr>
        <w:rPr>
          <w:lang w:val="en-GB"/>
        </w:rPr>
      </w:pPr>
    </w:p>
    <w:p w:rsidR="006371A3" w:rsidRDefault="006371A3" w:rsidP="00A25C7D">
      <w:pPr>
        <w:ind w:left="0"/>
        <w:rPr>
          <w:lang w:val="en-GB"/>
        </w:rPr>
      </w:pPr>
    </w:p>
    <w:p w:rsidR="00A25C7D" w:rsidRDefault="00A25C7D" w:rsidP="00A25C7D">
      <w:pPr>
        <w:ind w:left="0"/>
        <w:rPr>
          <w:rFonts w:asciiTheme="majorHAnsi" w:hAnsiTheme="majorHAnsi" w:cstheme="majorHAnsi"/>
          <w:color w:val="355D7E" w:themeColor="accent1" w:themeShade="80"/>
          <w:sz w:val="40"/>
          <w:szCs w:val="40"/>
          <w:lang w:val="en-GB"/>
        </w:rPr>
      </w:pPr>
      <w:r w:rsidRPr="00897BDF">
        <w:rPr>
          <w:rFonts w:asciiTheme="majorHAnsi" w:hAnsiTheme="majorHAnsi" w:cstheme="majorHAnsi"/>
          <w:color w:val="355D7E" w:themeColor="accent1" w:themeShade="80"/>
          <w:sz w:val="40"/>
          <w:szCs w:val="40"/>
          <w:lang w:val="en-GB"/>
        </w:rPr>
        <w:lastRenderedPageBreak/>
        <w:t xml:space="preserve">PROJECT </w:t>
      </w:r>
      <w:r>
        <w:rPr>
          <w:rFonts w:asciiTheme="majorHAnsi" w:hAnsiTheme="majorHAnsi" w:cstheme="majorHAnsi"/>
          <w:color w:val="355D7E" w:themeColor="accent1" w:themeShade="80"/>
          <w:sz w:val="40"/>
          <w:szCs w:val="40"/>
          <w:lang w:val="en-GB"/>
        </w:rPr>
        <w:t>GUIDLINES</w:t>
      </w:r>
      <w:r w:rsidRPr="00897BDF">
        <w:rPr>
          <w:rFonts w:asciiTheme="majorHAnsi" w:hAnsiTheme="majorHAnsi" w:cstheme="majorHAnsi"/>
          <w:color w:val="355D7E" w:themeColor="accent1" w:themeShade="80"/>
          <w:sz w:val="40"/>
          <w:szCs w:val="40"/>
          <w:lang w:val="en-GB"/>
        </w:rPr>
        <w:t>:</w:t>
      </w:r>
    </w:p>
    <w:p w:rsidR="00907CBB" w:rsidRDefault="00A25C7D" w:rsidP="00A25C7D">
      <w:pPr>
        <w:pStyle w:val="Heading3"/>
        <w:ind w:left="0"/>
        <w:rPr>
          <w:caps w:val="0"/>
          <w:sz w:val="32"/>
          <w:szCs w:val="32"/>
        </w:rPr>
      </w:pPr>
      <w:r w:rsidRPr="00A25C7D">
        <w:rPr>
          <w:sz w:val="32"/>
          <w:szCs w:val="32"/>
        </w:rPr>
        <w:t>T</w:t>
      </w:r>
      <w:r>
        <w:rPr>
          <w:caps w:val="0"/>
          <w:sz w:val="32"/>
          <w:szCs w:val="32"/>
        </w:rPr>
        <w:t>he figure below is the landing page (First Page) of the web application. This page would be describing all the ongoing clinical trials available in Lakeridge Health.</w:t>
      </w:r>
    </w:p>
    <w:p w:rsidR="00A25C7D" w:rsidRPr="00A25C7D" w:rsidRDefault="00A25C7D" w:rsidP="00A25C7D"/>
    <w:p w:rsidR="00A25C7D" w:rsidRDefault="00A25C7D" w:rsidP="0052515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19E339" wp14:editId="192EDD6C">
            <wp:extent cx="5731510" cy="2762250"/>
            <wp:effectExtent l="0" t="0" r="0" b="6350"/>
            <wp:docPr id="4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3-07 at 4.27.07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94" w:rsidRDefault="00B06C94" w:rsidP="00525153">
      <w:pPr>
        <w:jc w:val="center"/>
        <w:rPr>
          <w:lang w:val="en-GB"/>
        </w:rPr>
      </w:pPr>
      <w:r>
        <w:rPr>
          <w:lang w:val="en-GB"/>
        </w:rPr>
        <w:t>Image-1</w:t>
      </w:r>
    </w:p>
    <w:p w:rsidR="00A25C7D" w:rsidRPr="00A25C7D" w:rsidRDefault="00A25C7D" w:rsidP="00A25C7D">
      <w:pPr>
        <w:rPr>
          <w:color w:val="555A3C" w:themeColor="accent3" w:themeShade="80"/>
          <w:sz w:val="32"/>
          <w:szCs w:val="32"/>
        </w:rPr>
      </w:pPr>
      <w:r w:rsidRPr="00A25C7D"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Step 1:</w:t>
      </w:r>
      <w:r w:rsidRPr="00A25C7D">
        <w:rPr>
          <w:color w:val="355D7E" w:themeColor="accent1" w:themeShade="80"/>
        </w:rPr>
        <w:t xml:space="preserve"> </w:t>
      </w:r>
      <w:r>
        <w:rPr>
          <w:color w:val="355D7E" w:themeColor="accent1" w:themeShade="80"/>
        </w:rPr>
        <w:t xml:space="preserve"> </w:t>
      </w:r>
      <w:r w:rsidRPr="00A25C7D">
        <w:rPr>
          <w:color w:val="555A3C" w:themeColor="accent3" w:themeShade="80"/>
          <w:sz w:val="32"/>
          <w:szCs w:val="32"/>
        </w:rPr>
        <w:t>Anyone wanting to test the trial would start with selecting on of the options available in the above image.</w:t>
      </w:r>
    </w:p>
    <w:p w:rsidR="00A25C7D" w:rsidRDefault="00A25C7D" w:rsidP="00A25C7D">
      <w:pPr>
        <w:rPr>
          <w:color w:val="555A3C" w:themeColor="accent3" w:themeShade="80"/>
          <w:sz w:val="32"/>
          <w:szCs w:val="32"/>
        </w:rPr>
      </w:pPr>
      <w:r w:rsidRPr="00A25C7D"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 xml:space="preserve">Step </w:t>
      </w: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2</w:t>
      </w:r>
      <w:r w:rsidRPr="00A25C7D"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:</w:t>
      </w:r>
      <w:r w:rsidRPr="00A25C7D">
        <w:rPr>
          <w:color w:val="355D7E" w:themeColor="accent1" w:themeShade="80"/>
        </w:rPr>
        <w:t xml:space="preserve"> </w:t>
      </w:r>
      <w:r>
        <w:rPr>
          <w:color w:val="355D7E" w:themeColor="accent1" w:themeShade="80"/>
        </w:rPr>
        <w:t xml:space="preserve"> </w:t>
      </w:r>
      <w:r w:rsidRPr="00A25C7D">
        <w:rPr>
          <w:color w:val="555A3C" w:themeColor="accent3" w:themeShade="80"/>
          <w:sz w:val="32"/>
          <w:szCs w:val="32"/>
        </w:rPr>
        <w:t>A</w:t>
      </w:r>
      <w:r>
        <w:rPr>
          <w:color w:val="555A3C" w:themeColor="accent3" w:themeShade="80"/>
          <w:sz w:val="32"/>
          <w:szCs w:val="32"/>
        </w:rPr>
        <w:t xml:space="preserve">fter selecting the suitable the user will be directed to </w:t>
      </w:r>
      <w:r w:rsidR="00525153">
        <w:rPr>
          <w:color w:val="555A3C" w:themeColor="accent3" w:themeShade="80"/>
          <w:sz w:val="32"/>
          <w:szCs w:val="32"/>
        </w:rPr>
        <w:t>the second page of the application. For example, if you have selected Brest cancer you will see something like this:</w:t>
      </w:r>
    </w:p>
    <w:p w:rsidR="00B06C94" w:rsidRDefault="00B06C94" w:rsidP="00A25C7D">
      <w:pPr>
        <w:rPr>
          <w:color w:val="555A3C" w:themeColor="accent3" w:themeShade="80"/>
          <w:sz w:val="32"/>
          <w:szCs w:val="32"/>
        </w:rPr>
      </w:pPr>
    </w:p>
    <w:p w:rsidR="00525153" w:rsidRDefault="00525153" w:rsidP="00525153">
      <w:pPr>
        <w:jc w:val="center"/>
      </w:pPr>
      <w:r>
        <w:rPr>
          <w:noProof/>
          <w:lang w:val="en-GB"/>
        </w:rPr>
        <w:drawing>
          <wp:inline distT="0" distB="0" distL="0" distR="0" wp14:anchorId="1B2DF47B" wp14:editId="4D08D31F">
            <wp:extent cx="4855132" cy="2265656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9658" cy="230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94" w:rsidRDefault="00B06C94" w:rsidP="00525153">
      <w:pPr>
        <w:jc w:val="center"/>
      </w:pPr>
      <w:r>
        <w:t>Image-2</w:t>
      </w:r>
    </w:p>
    <w:p w:rsidR="00FD0D48" w:rsidRPr="00FD0D48" w:rsidRDefault="00FD0D48" w:rsidP="00FD0D48">
      <w:pPr>
        <w:rPr>
          <w:rFonts w:asciiTheme="majorHAnsi" w:hAnsiTheme="majorHAnsi" w:cstheme="majorHAnsi"/>
          <w:color w:val="355D7E" w:themeColor="accent1" w:themeShade="80"/>
          <w:sz w:val="40"/>
          <w:szCs w:val="40"/>
        </w:rPr>
      </w:pPr>
      <w:r w:rsidRPr="00FD0D48">
        <w:rPr>
          <w:rFonts w:asciiTheme="majorHAnsi" w:hAnsiTheme="majorHAnsi" w:cstheme="majorHAnsi"/>
          <w:color w:val="355D7E" w:themeColor="accent1" w:themeShade="80"/>
          <w:sz w:val="40"/>
          <w:szCs w:val="40"/>
        </w:rPr>
        <w:lastRenderedPageBreak/>
        <w:t>T</w:t>
      </w:r>
      <w:r>
        <w:rPr>
          <w:rFonts w:asciiTheme="majorHAnsi" w:hAnsiTheme="majorHAnsi" w:cstheme="majorHAnsi"/>
          <w:color w:val="355D7E" w:themeColor="accent1" w:themeShade="80"/>
          <w:sz w:val="40"/>
          <w:szCs w:val="40"/>
        </w:rPr>
        <w:t>HE NUMBERS IN THE ABOVE FIGURE ARE FOR</w:t>
      </w:r>
      <w:r w:rsidRPr="00FD0D48">
        <w:rPr>
          <w:rFonts w:asciiTheme="majorHAnsi" w:hAnsiTheme="majorHAnsi" w:cstheme="majorHAnsi"/>
          <w:color w:val="355D7E" w:themeColor="accent1" w:themeShade="80"/>
          <w:sz w:val="40"/>
          <w:szCs w:val="40"/>
        </w:rPr>
        <w:t>:</w:t>
      </w:r>
    </w:p>
    <w:p w:rsidR="00525153" w:rsidRPr="00FD0D48" w:rsidRDefault="00FD0D48" w:rsidP="00FD0D48">
      <w:pPr>
        <w:pStyle w:val="ListParagraph"/>
        <w:numPr>
          <w:ilvl w:val="0"/>
          <w:numId w:val="13"/>
        </w:numPr>
        <w:rPr>
          <w:rFonts w:cstheme="minorHAnsi"/>
          <w:color w:val="555A3C" w:themeColor="accent3" w:themeShade="80"/>
          <w:sz w:val="32"/>
          <w:szCs w:val="32"/>
        </w:rPr>
      </w:pPr>
      <w:r w:rsidRPr="00FD0D48">
        <w:rPr>
          <w:rFonts w:cstheme="minorHAnsi"/>
          <w:color w:val="555A3C" w:themeColor="accent3" w:themeShade="80"/>
          <w:sz w:val="32"/>
          <w:szCs w:val="32"/>
        </w:rPr>
        <w:t>It shows the clinical trial selected.</w:t>
      </w:r>
    </w:p>
    <w:p w:rsidR="00FD0D48" w:rsidRPr="00FD0D48" w:rsidRDefault="00FD0D48" w:rsidP="00FD0D48">
      <w:pPr>
        <w:pStyle w:val="ListParagraph"/>
        <w:numPr>
          <w:ilvl w:val="0"/>
          <w:numId w:val="13"/>
        </w:numPr>
        <w:rPr>
          <w:rFonts w:cstheme="minorHAnsi"/>
          <w:color w:val="555A3C" w:themeColor="accent3" w:themeShade="80"/>
          <w:sz w:val="32"/>
          <w:szCs w:val="32"/>
        </w:rPr>
      </w:pPr>
      <w:r w:rsidRPr="00FD0D48">
        <w:rPr>
          <w:rFonts w:cstheme="minorHAnsi"/>
          <w:color w:val="555A3C" w:themeColor="accent3" w:themeShade="80"/>
          <w:sz w:val="32"/>
          <w:szCs w:val="32"/>
        </w:rPr>
        <w:t>Is the information icon. A user can click on the icon and get more information about the option.</w:t>
      </w:r>
    </w:p>
    <w:p w:rsidR="00FD0D48" w:rsidRPr="00FD0D48" w:rsidRDefault="00FD0D48" w:rsidP="00FD0D48">
      <w:pPr>
        <w:pStyle w:val="ListParagraph"/>
        <w:numPr>
          <w:ilvl w:val="0"/>
          <w:numId w:val="13"/>
        </w:numPr>
        <w:rPr>
          <w:rFonts w:cstheme="minorHAnsi"/>
          <w:color w:val="555A3C" w:themeColor="accent3" w:themeShade="80"/>
          <w:sz w:val="32"/>
          <w:szCs w:val="32"/>
        </w:rPr>
      </w:pPr>
      <w:r w:rsidRPr="00FD0D48">
        <w:rPr>
          <w:rFonts w:cstheme="minorHAnsi"/>
          <w:color w:val="555A3C" w:themeColor="accent3" w:themeShade="80"/>
          <w:sz w:val="32"/>
          <w:szCs w:val="32"/>
        </w:rPr>
        <w:t>Is the button to submit the selected option and move to the next question.</w:t>
      </w:r>
    </w:p>
    <w:p w:rsidR="00525153" w:rsidRPr="00A25C7D" w:rsidRDefault="00525153" w:rsidP="00525153">
      <w:pPr>
        <w:jc w:val="center"/>
      </w:pPr>
    </w:p>
    <w:p w:rsidR="00FD0D48" w:rsidRDefault="00FD0D48" w:rsidP="00FD0D48">
      <w:pPr>
        <w:rPr>
          <w:color w:val="555A3C" w:themeColor="accent3" w:themeShade="80"/>
          <w:sz w:val="32"/>
          <w:szCs w:val="32"/>
        </w:rPr>
      </w:pPr>
      <w:r w:rsidRPr="00A25C7D"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 xml:space="preserve">Step </w:t>
      </w: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3</w:t>
      </w:r>
      <w:r w:rsidRPr="00A25C7D"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:</w:t>
      </w:r>
      <w:r w:rsidRPr="00A25C7D">
        <w:rPr>
          <w:color w:val="355D7E" w:themeColor="accent1" w:themeShade="80"/>
        </w:rPr>
        <w:t xml:space="preserve"> </w:t>
      </w:r>
      <w:r>
        <w:rPr>
          <w:color w:val="355D7E" w:themeColor="accent1" w:themeShade="80"/>
        </w:rPr>
        <w:t xml:space="preserve"> </w:t>
      </w:r>
      <w:r w:rsidRPr="00A25C7D">
        <w:rPr>
          <w:color w:val="555A3C" w:themeColor="accent3" w:themeShade="80"/>
          <w:sz w:val="32"/>
          <w:szCs w:val="32"/>
        </w:rPr>
        <w:t>A</w:t>
      </w:r>
      <w:r>
        <w:rPr>
          <w:color w:val="555A3C" w:themeColor="accent3" w:themeShade="80"/>
          <w:sz w:val="32"/>
          <w:szCs w:val="32"/>
        </w:rPr>
        <w:t>fter answering all the questions of a trial you will come to the last page which will show the end result of the trial, depending upon the answers selected.</w:t>
      </w:r>
    </w:p>
    <w:p w:rsidR="00FD0D48" w:rsidRPr="00A25C7D" w:rsidRDefault="00FD0D48" w:rsidP="00FD0D48">
      <w:pPr>
        <w:rPr>
          <w:color w:val="555A3C" w:themeColor="accent3" w:themeShade="80"/>
          <w:sz w:val="32"/>
          <w:szCs w:val="32"/>
        </w:rPr>
      </w:pP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Step 4:</w:t>
      </w:r>
      <w:r>
        <w:rPr>
          <w:color w:val="555A3C" w:themeColor="accent3" w:themeShade="80"/>
          <w:sz w:val="32"/>
          <w:szCs w:val="32"/>
        </w:rPr>
        <w:t xml:space="preserve"> If the trial ended up with a result as shown in the image below. The user would be able to take a print of result your further needs.</w:t>
      </w:r>
    </w:p>
    <w:p w:rsidR="00A25C7D" w:rsidRDefault="00A25C7D" w:rsidP="00A25C7D">
      <w:pPr>
        <w:pStyle w:val="Heading3"/>
        <w:ind w:left="0"/>
        <w:rPr>
          <w:caps w:val="0"/>
          <w:sz w:val="32"/>
          <w:szCs w:val="32"/>
        </w:rPr>
      </w:pPr>
    </w:p>
    <w:p w:rsidR="00A25C7D" w:rsidRDefault="00FD0D48" w:rsidP="00FD0D48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301205" cy="2534312"/>
            <wp:effectExtent l="0" t="0" r="0" b="571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3-07 at 4.51.47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6743" cy="25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94" w:rsidRDefault="00B06C94" w:rsidP="00FD0D48">
      <w:pPr>
        <w:jc w:val="center"/>
        <w:rPr>
          <w:lang w:val="en-GB"/>
        </w:rPr>
      </w:pPr>
      <w:r>
        <w:rPr>
          <w:lang w:val="en-GB"/>
        </w:rPr>
        <w:t>Image-3</w:t>
      </w:r>
    </w:p>
    <w:p w:rsidR="00FD0D48" w:rsidRDefault="00FD0D48" w:rsidP="00FD0D48">
      <w:pPr>
        <w:jc w:val="center"/>
        <w:rPr>
          <w:lang w:val="en-GB"/>
        </w:rPr>
      </w:pPr>
    </w:p>
    <w:p w:rsidR="00FD0D48" w:rsidRDefault="00FD0D48" w:rsidP="00FD0D48">
      <w:pPr>
        <w:rPr>
          <w:color w:val="555A3C" w:themeColor="accent3" w:themeShade="80"/>
          <w:sz w:val="32"/>
          <w:szCs w:val="32"/>
        </w:rPr>
      </w:pP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 xml:space="preserve">Step </w:t>
      </w: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5</w:t>
      </w:r>
      <w:r>
        <w:rPr>
          <w:rFonts w:asciiTheme="majorHAnsi" w:hAnsiTheme="majorHAnsi" w:cstheme="majorHAnsi"/>
          <w:color w:val="355D7E" w:themeColor="accent1" w:themeShade="80"/>
          <w:sz w:val="36"/>
          <w:szCs w:val="36"/>
        </w:rPr>
        <w:t>:</w:t>
      </w:r>
      <w:r>
        <w:rPr>
          <w:color w:val="555A3C" w:themeColor="accent3" w:themeShade="80"/>
          <w:sz w:val="32"/>
          <w:szCs w:val="32"/>
        </w:rPr>
        <w:t xml:space="preserve"> If the trial ended up </w:t>
      </w:r>
      <w:r>
        <w:rPr>
          <w:color w:val="555A3C" w:themeColor="accent3" w:themeShade="80"/>
          <w:sz w:val="32"/>
          <w:szCs w:val="32"/>
        </w:rPr>
        <w:t>with no result, the user can exit the application or if the user wishes to take another trial, they can just click the restart button shown in the image above.</w:t>
      </w:r>
    </w:p>
    <w:p w:rsidR="00FD0D48" w:rsidRDefault="00FD0D48" w:rsidP="00FD0D48">
      <w:pPr>
        <w:rPr>
          <w:lang w:val="en-GB"/>
        </w:rPr>
      </w:pPr>
    </w:p>
    <w:p w:rsidR="00FD0D48" w:rsidRDefault="00FD0D48" w:rsidP="00FD0D48">
      <w:pPr>
        <w:rPr>
          <w:lang w:val="en-GB"/>
        </w:rPr>
      </w:pPr>
    </w:p>
    <w:p w:rsidR="00FD0D48" w:rsidRDefault="00FD0D48" w:rsidP="00FD0D48">
      <w:pPr>
        <w:rPr>
          <w:lang w:val="en-GB"/>
        </w:rPr>
      </w:pPr>
    </w:p>
    <w:p w:rsidR="00FD0D48" w:rsidRDefault="00FD0D48" w:rsidP="006371A3">
      <w:pPr>
        <w:ind w:left="0"/>
        <w:rPr>
          <w:lang w:val="en-GB"/>
        </w:rPr>
      </w:pPr>
    </w:p>
    <w:p w:rsidR="00FD0D48" w:rsidRPr="006371A3" w:rsidRDefault="00FD0D48" w:rsidP="00FD0D48">
      <w:pPr>
        <w:ind w:left="0"/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</w:pPr>
      <w:r w:rsidRPr="006371A3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lastRenderedPageBreak/>
        <w:t>TECHNICAL</w:t>
      </w:r>
      <w:r w:rsidRPr="006371A3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 xml:space="preserve"> </w:t>
      </w:r>
      <w:r w:rsidRPr="006371A3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GUIDELINES OF THE PROJECT</w:t>
      </w:r>
      <w:r w:rsidRPr="006371A3">
        <w:rPr>
          <w:rFonts w:asciiTheme="majorHAnsi" w:hAnsiTheme="majorHAnsi" w:cstheme="majorHAnsi"/>
          <w:color w:val="355D7E" w:themeColor="accent1" w:themeShade="80"/>
          <w:sz w:val="44"/>
          <w:szCs w:val="44"/>
          <w:lang w:val="en-GB"/>
        </w:rPr>
        <w:t>:</w:t>
      </w:r>
    </w:p>
    <w:p w:rsidR="00FD0D48" w:rsidRPr="006371A3" w:rsidRDefault="00FD0D48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 xml:space="preserve">The application </w:t>
      </w:r>
      <w:r w:rsidRPr="006371A3">
        <w:rPr>
          <w:color w:val="555A3C" w:themeColor="accent3" w:themeShade="80"/>
          <w:sz w:val="36"/>
          <w:szCs w:val="36"/>
        </w:rPr>
        <w:t>is b</w:t>
      </w:r>
      <w:r w:rsidR="00B06C94" w:rsidRPr="006371A3">
        <w:rPr>
          <w:color w:val="555A3C" w:themeColor="accent3" w:themeShade="80"/>
          <w:sz w:val="36"/>
          <w:szCs w:val="36"/>
        </w:rPr>
        <w:t>a</w:t>
      </w:r>
      <w:r w:rsidRPr="006371A3">
        <w:rPr>
          <w:color w:val="555A3C" w:themeColor="accent3" w:themeShade="80"/>
          <w:sz w:val="36"/>
          <w:szCs w:val="36"/>
        </w:rPr>
        <w:t xml:space="preserve">sed on JavaScript and Json data </w:t>
      </w:r>
      <w:r w:rsidR="00B06C94" w:rsidRPr="006371A3">
        <w:rPr>
          <w:color w:val="555A3C" w:themeColor="accent3" w:themeShade="80"/>
          <w:sz w:val="36"/>
          <w:szCs w:val="36"/>
        </w:rPr>
        <w:t>for its functionality.</w:t>
      </w:r>
    </w:p>
    <w:p w:rsidR="00B06C94" w:rsidRPr="006371A3" w:rsidRDefault="00B06C94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The options available on the landing page (first page) of the application are hard coded buttons through HTML. F</w:t>
      </w:r>
      <w:r w:rsidRPr="006371A3">
        <w:rPr>
          <w:color w:val="555A3C" w:themeColor="accent3" w:themeShade="80"/>
          <w:sz w:val="36"/>
          <w:szCs w:val="36"/>
        </w:rPr>
        <w:t xml:space="preserve">or all the available </w:t>
      </w:r>
      <w:r w:rsidRPr="006371A3">
        <w:rPr>
          <w:color w:val="555A3C" w:themeColor="accent3" w:themeShade="80"/>
          <w:sz w:val="36"/>
          <w:szCs w:val="36"/>
        </w:rPr>
        <w:t>trials there is one button provided.</w:t>
      </w:r>
    </w:p>
    <w:p w:rsidR="00B06C94" w:rsidRPr="006371A3" w:rsidRDefault="00B06C94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Moving forward to the second page the available options come from data Json depending on which trial was selected by the user on first page.</w:t>
      </w:r>
    </w:p>
    <w:p w:rsidR="00B06C94" w:rsidRPr="006371A3" w:rsidRDefault="00B06C94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And the breadcrumbs (refers to 1) from image 2) in the pages come from the JavaScript code which stores the data which is clicked by the user.</w:t>
      </w:r>
    </w:p>
    <w:p w:rsidR="00B06C94" w:rsidRPr="006371A3" w:rsidRDefault="00B06C94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All the designing and the patterns are coded using CSS code.</w:t>
      </w:r>
    </w:p>
    <w:p w:rsidR="00B06C94" w:rsidRPr="006371A3" w:rsidRDefault="00B06C94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The viewport changes its size according to the device used due to the HTML code embedded in Foundation.</w:t>
      </w:r>
    </w:p>
    <w:p w:rsidR="006371A3" w:rsidRPr="006371A3" w:rsidRDefault="006371A3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The printable page is also coded through the HTML code.</w:t>
      </w:r>
    </w:p>
    <w:p w:rsidR="006371A3" w:rsidRPr="006371A3" w:rsidRDefault="006371A3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All the data is stored in Json file.</w:t>
      </w:r>
    </w:p>
    <w:p w:rsidR="006371A3" w:rsidRDefault="006371A3" w:rsidP="00FD0D48">
      <w:pPr>
        <w:pStyle w:val="ListParagraph"/>
        <w:numPr>
          <w:ilvl w:val="0"/>
          <w:numId w:val="12"/>
        </w:numPr>
        <w:rPr>
          <w:color w:val="555A3C" w:themeColor="accent3" w:themeShade="80"/>
          <w:sz w:val="36"/>
          <w:szCs w:val="36"/>
        </w:rPr>
      </w:pPr>
      <w:r w:rsidRPr="006371A3">
        <w:rPr>
          <w:color w:val="555A3C" w:themeColor="accent3" w:themeShade="80"/>
          <w:sz w:val="36"/>
          <w:szCs w:val="36"/>
        </w:rPr>
        <w:t>The information button also comes from JavaScript and the information provided are the strings saved in the form of nodes.</w:t>
      </w:r>
    </w:p>
    <w:p w:rsidR="006371A3" w:rsidRDefault="006371A3" w:rsidP="006371A3">
      <w:pPr>
        <w:rPr>
          <w:color w:val="555A3C" w:themeColor="accent3" w:themeShade="80"/>
          <w:sz w:val="36"/>
          <w:szCs w:val="36"/>
        </w:rPr>
      </w:pPr>
    </w:p>
    <w:p w:rsidR="00FD0D48" w:rsidRDefault="006371A3" w:rsidP="00FD0D48">
      <w:pPr>
        <w:rPr>
          <w:rFonts w:cstheme="minorHAnsi"/>
          <w:color w:val="555A3C" w:themeColor="accent3" w:themeShade="80"/>
          <w:sz w:val="36"/>
          <w:szCs w:val="36"/>
        </w:rPr>
      </w:pPr>
      <w:r w:rsidRPr="006371A3">
        <w:rPr>
          <w:rFonts w:asciiTheme="majorHAnsi" w:hAnsiTheme="majorHAnsi" w:cstheme="majorHAnsi"/>
          <w:color w:val="355D7E" w:themeColor="accent1" w:themeShade="80"/>
          <w:sz w:val="40"/>
          <w:szCs w:val="40"/>
        </w:rPr>
        <w:t xml:space="preserve">NOTE: </w:t>
      </w:r>
      <w:r w:rsidRPr="006371A3">
        <w:rPr>
          <w:rFonts w:cstheme="minorHAnsi"/>
          <w:color w:val="555A3C" w:themeColor="accent3" w:themeShade="80"/>
          <w:sz w:val="36"/>
          <w:szCs w:val="36"/>
        </w:rPr>
        <w:t>As men</w:t>
      </w:r>
      <w:r>
        <w:rPr>
          <w:rFonts w:cstheme="minorHAnsi"/>
          <w:color w:val="555A3C" w:themeColor="accent3" w:themeShade="80"/>
          <w:sz w:val="36"/>
          <w:szCs w:val="36"/>
        </w:rPr>
        <w:t>tioned earlier this web application is a non-database application which works on Json data. So, there would be no storage of the data inputs.</w:t>
      </w:r>
    </w:p>
    <w:p w:rsidR="006371A3" w:rsidRDefault="006371A3" w:rsidP="00FD0D48">
      <w:pPr>
        <w:rPr>
          <w:rFonts w:cstheme="minorHAnsi"/>
          <w:sz w:val="36"/>
          <w:szCs w:val="36"/>
        </w:rPr>
      </w:pPr>
    </w:p>
    <w:p w:rsidR="006371A3" w:rsidRDefault="006371A3" w:rsidP="00FD0D48">
      <w:pPr>
        <w:rPr>
          <w:rFonts w:cstheme="minorHAnsi"/>
          <w:sz w:val="28"/>
          <w:szCs w:val="28"/>
        </w:rPr>
      </w:pPr>
    </w:p>
    <w:p w:rsidR="006371A3" w:rsidRPr="006371A3" w:rsidRDefault="006371A3" w:rsidP="006371A3">
      <w:pPr>
        <w:jc w:val="center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Disclaimer: </w:t>
      </w:r>
      <w:r w:rsidRPr="006371A3">
        <w:rPr>
          <w:rFonts w:cstheme="minorHAnsi"/>
          <w:sz w:val="20"/>
          <w:szCs w:val="20"/>
        </w:rPr>
        <w:t xml:space="preserve">This manual is created for Lakeridge Health only for understanding the </w:t>
      </w:r>
      <w:r>
        <w:rPr>
          <w:rFonts w:cstheme="minorHAnsi"/>
          <w:sz w:val="20"/>
          <w:szCs w:val="20"/>
        </w:rPr>
        <w:t xml:space="preserve">clinical trial research </w:t>
      </w:r>
      <w:bookmarkStart w:id="0" w:name="_GoBack"/>
      <w:bookmarkEnd w:id="0"/>
      <w:r w:rsidRPr="006371A3">
        <w:rPr>
          <w:rFonts w:cstheme="minorHAnsi"/>
          <w:sz w:val="20"/>
          <w:szCs w:val="20"/>
        </w:rPr>
        <w:t>web application project developed by AJ’S Group.</w:t>
      </w:r>
    </w:p>
    <w:sectPr w:rsidR="006371A3" w:rsidRPr="006371A3" w:rsidSect="00611B0F">
      <w:headerReference w:type="first" r:id="rId11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1912" w:rsidRDefault="00FC1912">
      <w:r>
        <w:separator/>
      </w:r>
    </w:p>
    <w:p w:rsidR="00FC1912" w:rsidRDefault="00FC1912"/>
  </w:endnote>
  <w:endnote w:type="continuationSeparator" w:id="0">
    <w:p w:rsidR="00FC1912" w:rsidRDefault="00FC1912">
      <w:r>
        <w:continuationSeparator/>
      </w:r>
    </w:p>
    <w:p w:rsidR="00FC1912" w:rsidRDefault="00FC19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1912" w:rsidRDefault="00FC1912">
      <w:r>
        <w:separator/>
      </w:r>
    </w:p>
    <w:p w:rsidR="00FC1912" w:rsidRDefault="00FC1912"/>
  </w:footnote>
  <w:footnote w:type="continuationSeparator" w:id="0">
    <w:p w:rsidR="00FC1912" w:rsidRDefault="00FC1912">
      <w:r>
        <w:continuationSeparator/>
      </w:r>
    </w:p>
    <w:p w:rsidR="00FC1912" w:rsidRDefault="00FC191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05" w:rsidRDefault="00736E05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2" name="Group 2" descr="Decorative sidebar for cover page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" name="Rectangle 3" descr="Decorative sidebar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 descr="Decorative sidebar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24FD071" id="Group 2" o:spid="_x0000_s1026" alt="Decorative sidebar for cover page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">
              <v:rect id="Rectangle 3" o:spid="_x0000_s1027" alt="Decorative sidebar" style="position:absolute;width:2286;height:878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" fillcolor="#dd8047 [3205]" stroked="f" strokeweight="1pt"/>
              <v:rect id="Rectangle 5" o:spid="_x0000_s1028" alt="Decorative sidebar" style="position:absolute;top:89154;width:2286;height:228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" fillcolor="#94b6d2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4E4343"/>
    <w:multiLevelType w:val="hybridMultilevel"/>
    <w:tmpl w:val="42201A74"/>
    <w:lvl w:ilvl="0" w:tplc="08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32206A"/>
    <w:multiLevelType w:val="hybridMultilevel"/>
    <w:tmpl w:val="DE9CB204"/>
    <w:lvl w:ilvl="0" w:tplc="CEBC77A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52" w:hanging="360"/>
      </w:pPr>
    </w:lvl>
    <w:lvl w:ilvl="2" w:tplc="0809001B" w:tentative="1">
      <w:start w:val="1"/>
      <w:numFmt w:val="lowerRoman"/>
      <w:lvlText w:val="%3."/>
      <w:lvlJc w:val="right"/>
      <w:pPr>
        <w:ind w:left="1872" w:hanging="180"/>
      </w:pPr>
    </w:lvl>
    <w:lvl w:ilvl="3" w:tplc="0809000F" w:tentative="1">
      <w:start w:val="1"/>
      <w:numFmt w:val="decimal"/>
      <w:lvlText w:val="%4."/>
      <w:lvlJc w:val="left"/>
      <w:pPr>
        <w:ind w:left="2592" w:hanging="360"/>
      </w:pPr>
    </w:lvl>
    <w:lvl w:ilvl="4" w:tplc="08090019" w:tentative="1">
      <w:start w:val="1"/>
      <w:numFmt w:val="lowerLetter"/>
      <w:lvlText w:val="%5."/>
      <w:lvlJc w:val="left"/>
      <w:pPr>
        <w:ind w:left="3312" w:hanging="360"/>
      </w:pPr>
    </w:lvl>
    <w:lvl w:ilvl="5" w:tplc="0809001B" w:tentative="1">
      <w:start w:val="1"/>
      <w:numFmt w:val="lowerRoman"/>
      <w:lvlText w:val="%6."/>
      <w:lvlJc w:val="right"/>
      <w:pPr>
        <w:ind w:left="4032" w:hanging="180"/>
      </w:pPr>
    </w:lvl>
    <w:lvl w:ilvl="6" w:tplc="0809000F" w:tentative="1">
      <w:start w:val="1"/>
      <w:numFmt w:val="decimal"/>
      <w:lvlText w:val="%7."/>
      <w:lvlJc w:val="left"/>
      <w:pPr>
        <w:ind w:left="4752" w:hanging="360"/>
      </w:pPr>
    </w:lvl>
    <w:lvl w:ilvl="7" w:tplc="08090019" w:tentative="1">
      <w:start w:val="1"/>
      <w:numFmt w:val="lowerLetter"/>
      <w:lvlText w:val="%8."/>
      <w:lvlJc w:val="left"/>
      <w:pPr>
        <w:ind w:left="5472" w:hanging="360"/>
      </w:pPr>
    </w:lvl>
    <w:lvl w:ilvl="8" w:tplc="08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C7D"/>
    <w:rsid w:val="00067E02"/>
    <w:rsid w:val="00107CB6"/>
    <w:rsid w:val="0013333F"/>
    <w:rsid w:val="00193898"/>
    <w:rsid w:val="002B21AE"/>
    <w:rsid w:val="00312DD5"/>
    <w:rsid w:val="0033593E"/>
    <w:rsid w:val="004534A5"/>
    <w:rsid w:val="004566FA"/>
    <w:rsid w:val="00495232"/>
    <w:rsid w:val="004A4EC4"/>
    <w:rsid w:val="00525153"/>
    <w:rsid w:val="005331CA"/>
    <w:rsid w:val="005504AE"/>
    <w:rsid w:val="00611B0F"/>
    <w:rsid w:val="006371A3"/>
    <w:rsid w:val="00660B21"/>
    <w:rsid w:val="00714CE5"/>
    <w:rsid w:val="00736E05"/>
    <w:rsid w:val="00744029"/>
    <w:rsid w:val="00822A8D"/>
    <w:rsid w:val="00831731"/>
    <w:rsid w:val="00852FE0"/>
    <w:rsid w:val="00874542"/>
    <w:rsid w:val="00907CBB"/>
    <w:rsid w:val="00913AE4"/>
    <w:rsid w:val="00976A9B"/>
    <w:rsid w:val="0099384F"/>
    <w:rsid w:val="009A32A1"/>
    <w:rsid w:val="00A25C7D"/>
    <w:rsid w:val="00A72CC5"/>
    <w:rsid w:val="00B06C94"/>
    <w:rsid w:val="00B55F12"/>
    <w:rsid w:val="00B85515"/>
    <w:rsid w:val="00B87079"/>
    <w:rsid w:val="00C41938"/>
    <w:rsid w:val="00C64B77"/>
    <w:rsid w:val="00CB5473"/>
    <w:rsid w:val="00CE1F3A"/>
    <w:rsid w:val="00DA0B66"/>
    <w:rsid w:val="00E279B8"/>
    <w:rsid w:val="00E756E6"/>
    <w:rsid w:val="00EA05B8"/>
    <w:rsid w:val="00EB203B"/>
    <w:rsid w:val="00EF7A08"/>
    <w:rsid w:val="00FC1912"/>
    <w:rsid w:val="00FD0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58FB65"/>
  <w15:docId w15:val="{32FE1698-A6E5-8742-A813-5F8884B7B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3-Accent11">
    <w:name w:val="Grid Table 3 - Accent 1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11">
    <w:name w:val="Grid Table 5 Dark - Accent 1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GridTable4-Accent61">
    <w:name w:val="Grid Table 4 - Accent 6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1">
    <w:name w:val="Plain Table 21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ListTable2-Accent11">
    <w:name w:val="List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3333F"/>
    <w:rPr>
      <w:color w:val="595959" w:themeColor="text1" w:themeTint="A6"/>
    </w:r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PlainTable41">
    <w:name w:val="Plain Table 41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1Light-Accent61">
    <w:name w:val="Grid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ListTable1Light-Accent61">
    <w:name w:val="List Table 1 Light - Accent 61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Header">
    <w:name w:val="header"/>
    <w:basedOn w:val="Normal"/>
    <w:link w:val="HeaderChar"/>
    <w:uiPriority w:val="2"/>
    <w:unhideWhenUsed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2"/>
  </w:style>
  <w:style w:type="paragraph" w:styleId="Footer">
    <w:name w:val="footer"/>
    <w:basedOn w:val="Normal"/>
    <w:link w:val="FooterChar"/>
    <w:uiPriority w:val="2"/>
    <w:unhideWhenUsed/>
    <w:pPr>
      <w:spacing w:after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customStyle="1" w:styleId="GridTable1Light-Accent11">
    <w:name w:val="Grid Table 1 Light - Accent 1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GridTable2-Accent11">
    <w:name w:val="Grid Table 2 - Accent 1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pPr>
      <w:spacing w:after="0"/>
      <w:jc w:val="right"/>
    </w:pPr>
    <w:rPr>
      <w:caps/>
    </w:rPr>
  </w:style>
  <w:style w:type="table" w:customStyle="1" w:styleId="GridTable3-Accent31">
    <w:name w:val="Grid Table 3 - Accent 3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GridTable5Dark-Accent31">
    <w:name w:val="Grid Table 5 Dark - Accent 3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GridTable1Light-Accent31">
    <w:name w:val="Grid Table 1 Light - Accent 3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Tabletext">
    <w:name w:val="Table text"/>
    <w:basedOn w:val="Normal"/>
    <w:uiPriority w:val="1"/>
    <w:qFormat/>
    <w:pPr>
      <w:spacing w:before="120" w:after="0"/>
    </w:pPr>
  </w:style>
  <w:style w:type="table" w:customStyle="1" w:styleId="ListTable6Colorful-Accent21">
    <w:name w:val="List Table 6 Colorful - Accent 21"/>
    <w:basedOn w:val="Table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Bullet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">
    <w:name w:val="Image"/>
    <w:basedOn w:val="Normal"/>
    <w:qFormat/>
    <w:rsid w:val="00E279B8"/>
    <w:pPr>
      <w:spacing w:before="5760" w:after="0" w:line="720" w:lineRule="auto"/>
      <w:jc w:val="right"/>
    </w:pPr>
  </w:style>
  <w:style w:type="character" w:styleId="IntenseEmphasis">
    <w:name w:val="Intense Emphasis"/>
    <w:basedOn w:val="DefaultParagraphFont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3333F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7A08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A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2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shsoni/Library/Containers/com.microsoft.Word/Data/Library/Application%20Support/Microsoft/Office/16.0/DTS/Search/%7bAC992C0F-E6E3-034C-8B07-5717734BB338%7dtf0399204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C7365C94148E84FA9483C38EAAF5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006534-89D6-3044-89FC-80D2CE944492}"/>
      </w:docPartPr>
      <w:docPartBody>
        <w:p w:rsidR="00000000" w:rsidRDefault="001D4F53" w:rsidP="001D4F53">
          <w:pPr>
            <w:pStyle w:val="4C7365C94148E84FA9483C38EAAF5589"/>
          </w:pPr>
          <w:r w:rsidRPr="00611B0F">
            <w:rPr>
              <w:lang w:val="en-GB" w:bidi="en-GB"/>
            </w:rPr>
            <w:t>Version</w:t>
          </w:r>
        </w:p>
      </w:docPartBody>
    </w:docPart>
    <w:docPart>
      <w:docPartPr>
        <w:name w:val="9FBBF26B13E6494FB9EA692562092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469450-D0EB-874D-A2FD-F74257E26D6D}"/>
      </w:docPartPr>
      <w:docPartBody>
        <w:p w:rsidR="00000000" w:rsidRDefault="001D4F53" w:rsidP="001D4F53">
          <w:pPr>
            <w:pStyle w:val="9FBBF26B13E6494FB9EA692562092D23"/>
          </w:pPr>
          <w:r w:rsidRPr="00611B0F">
            <w:rPr>
              <w:lang w:val="en-GB" w:bidi="en-GB"/>
            </w:rPr>
            <w:t>date</w:t>
          </w:r>
        </w:p>
      </w:docPartBody>
    </w:docPart>
    <w:docPart>
      <w:docPartPr>
        <w:name w:val="325847DD3ADD874D8C7774053C9A19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E766FC-6C65-5F4C-95C2-20D7215E84ED}"/>
      </w:docPartPr>
      <w:docPartBody>
        <w:p w:rsidR="00000000" w:rsidRDefault="001D4F53" w:rsidP="001D4F53">
          <w:pPr>
            <w:pStyle w:val="325847DD3ADD874D8C7774053C9A1924"/>
          </w:pPr>
          <w:r w:rsidRPr="00611B0F">
            <w:rPr>
              <w:lang w:val="en-GB" w:bidi="en-GB"/>
            </w:rPr>
            <w:t>Presented by:</w:t>
          </w:r>
        </w:p>
      </w:docPartBody>
    </w:docPart>
    <w:docPart>
      <w:docPartPr>
        <w:name w:val="D09B3AFA01F68744ADF9010505C4EB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032987-96AC-F64C-B4C3-DEEE8338338F}"/>
      </w:docPartPr>
      <w:docPartBody>
        <w:p w:rsidR="00000000" w:rsidRDefault="001D4F53" w:rsidP="001D4F53">
          <w:pPr>
            <w:pStyle w:val="D09B3AFA01F68744ADF9010505C4EB18"/>
          </w:pPr>
          <w:r w:rsidRPr="00611B0F">
            <w:rPr>
              <w:lang w:val="en-GB" w:bidi="en-GB"/>
            </w:rP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F53"/>
    <w:rsid w:val="001D4F53"/>
    <w:rsid w:val="00C43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31CE6712CB754FB34F90D60771193C">
    <w:name w:val="CA31CE6712CB754FB34F90D60771193C"/>
  </w:style>
  <w:style w:type="paragraph" w:customStyle="1" w:styleId="337508F7B2DE3040B093007087995F1A">
    <w:name w:val="337508F7B2DE3040B093007087995F1A"/>
  </w:style>
  <w:style w:type="paragraph" w:customStyle="1" w:styleId="279CE6CBF3053B4F91B6A02368E31E42">
    <w:name w:val="279CE6CBF3053B4F91B6A02368E31E42"/>
  </w:style>
  <w:style w:type="paragraph" w:customStyle="1" w:styleId="FE39C6063B05A64FBCA628268E69D8CC">
    <w:name w:val="FE39C6063B05A64FBCA628268E69D8CC"/>
  </w:style>
  <w:style w:type="paragraph" w:customStyle="1" w:styleId="90F55F34EF8B9E4D8D13FC49084A5FAE">
    <w:name w:val="90F55F34EF8B9E4D8D13FC49084A5FAE"/>
  </w:style>
  <w:style w:type="paragraph" w:customStyle="1" w:styleId="13686524FCCB2340A5357971A933C375">
    <w:name w:val="13686524FCCB2340A5357971A933C375"/>
  </w:style>
  <w:style w:type="paragraph" w:customStyle="1" w:styleId="206EC8D73708844995F00F631E373A8C">
    <w:name w:val="206EC8D73708844995F00F631E373A8C"/>
  </w:style>
  <w:style w:type="paragraph" w:customStyle="1" w:styleId="8D649FE6EC7FDC4D82C055E694CF903C">
    <w:name w:val="8D649FE6EC7FDC4D82C055E694CF903C"/>
  </w:style>
  <w:style w:type="paragraph" w:customStyle="1" w:styleId="8755271474D5D042951224F694B595FD">
    <w:name w:val="8755271474D5D042951224F694B595FD"/>
  </w:style>
  <w:style w:type="paragraph" w:customStyle="1" w:styleId="53E15AC1069DBB4FB7EB07C782B35868">
    <w:name w:val="53E15AC1069DBB4FB7EB07C782B35868"/>
  </w:style>
  <w:style w:type="paragraph" w:customStyle="1" w:styleId="17E52679B340234594061A516E4E31B1">
    <w:name w:val="17E52679B340234594061A516E4E31B1"/>
  </w:style>
  <w:style w:type="paragraph" w:customStyle="1" w:styleId="5FE941BC946A5A4EB1D6484D7731D6F5">
    <w:name w:val="5FE941BC946A5A4EB1D6484D7731D6F5"/>
  </w:style>
  <w:style w:type="paragraph" w:customStyle="1" w:styleId="9790B83F1205154A97B14F0EB434DF64">
    <w:name w:val="9790B83F1205154A97B14F0EB434DF64"/>
  </w:style>
  <w:style w:type="paragraph" w:customStyle="1" w:styleId="D0B5DD6A4889864B8486CD6CF77D20FA">
    <w:name w:val="D0B5DD6A4889864B8486CD6CF77D20FA"/>
  </w:style>
  <w:style w:type="paragraph" w:customStyle="1" w:styleId="D07BB88EEA0F8845983E9DC357E42A8A">
    <w:name w:val="D07BB88EEA0F8845983E9DC357E42A8A"/>
  </w:style>
  <w:style w:type="paragraph" w:customStyle="1" w:styleId="7A00BE7E14966142BF0EB4E37CDA716E">
    <w:name w:val="7A00BE7E14966142BF0EB4E37CDA716E"/>
  </w:style>
  <w:style w:type="paragraph" w:customStyle="1" w:styleId="2A9F653B91C5A8478636034366778AEB">
    <w:name w:val="2A9F653B91C5A8478636034366778AEB"/>
  </w:style>
  <w:style w:type="paragraph" w:customStyle="1" w:styleId="25721DC178B6E8478932EB4AD6DD31DB">
    <w:name w:val="25721DC178B6E8478932EB4AD6DD31DB"/>
  </w:style>
  <w:style w:type="paragraph" w:customStyle="1" w:styleId="DF5A10B7FCC1924EA2CBCABD59D1591F">
    <w:name w:val="DF5A10B7FCC1924EA2CBCABD59D1591F"/>
  </w:style>
  <w:style w:type="paragraph" w:customStyle="1" w:styleId="1D288B8F65EF7749872E5B560AEB3FF8">
    <w:name w:val="1D288B8F65EF7749872E5B560AEB3FF8"/>
  </w:style>
  <w:style w:type="paragraph" w:customStyle="1" w:styleId="9164087EBFF2B8478A505D8FE78AAAC5">
    <w:name w:val="9164087EBFF2B8478A505D8FE78AAAC5"/>
  </w:style>
  <w:style w:type="paragraph" w:customStyle="1" w:styleId="4E99A12F6B65BD458009476C2EB329EC">
    <w:name w:val="4E99A12F6B65BD458009476C2EB329EC"/>
  </w:style>
  <w:style w:type="paragraph" w:customStyle="1" w:styleId="4C2B4520D321AC4EB5C3095AA33385C9">
    <w:name w:val="4C2B4520D321AC4EB5C3095AA33385C9"/>
  </w:style>
  <w:style w:type="paragraph" w:customStyle="1" w:styleId="BB21991766000A4E96C520E68EA501A5">
    <w:name w:val="BB21991766000A4E96C520E68EA501A5"/>
  </w:style>
  <w:style w:type="paragraph" w:customStyle="1" w:styleId="304B1F5579DAA248B7A8633E1337E840">
    <w:name w:val="304B1F5579DAA248B7A8633E1337E840"/>
  </w:style>
  <w:style w:type="paragraph" w:customStyle="1" w:styleId="3364462B633C66469AD3DC85F872C6E0">
    <w:name w:val="3364462B633C66469AD3DC85F872C6E0"/>
  </w:style>
  <w:style w:type="paragraph" w:customStyle="1" w:styleId="EC08B8F290007D4E85B81CD7AB96F243">
    <w:name w:val="EC08B8F290007D4E85B81CD7AB96F243"/>
  </w:style>
  <w:style w:type="paragraph" w:customStyle="1" w:styleId="063A007A5CF3534D9072B6269475E915">
    <w:name w:val="063A007A5CF3534D9072B6269475E915"/>
  </w:style>
  <w:style w:type="paragraph" w:customStyle="1" w:styleId="606D6874DD9F1D43B2BCE1346556138B">
    <w:name w:val="606D6874DD9F1D43B2BCE1346556138B"/>
  </w:style>
  <w:style w:type="paragraph" w:customStyle="1" w:styleId="7DF2AD49CF1AFC4EB2AC88E6BE2E57A2">
    <w:name w:val="7DF2AD49CF1AFC4EB2AC88E6BE2E57A2"/>
  </w:style>
  <w:style w:type="paragraph" w:customStyle="1" w:styleId="F57F4D8D48CB2646B7F263771CEF5BF7">
    <w:name w:val="F57F4D8D48CB2646B7F263771CEF5BF7"/>
  </w:style>
  <w:style w:type="paragraph" w:customStyle="1" w:styleId="B484F9B94CC90245914FECBD80A53211">
    <w:name w:val="B484F9B94CC90245914FECBD80A53211"/>
  </w:style>
  <w:style w:type="paragraph" w:customStyle="1" w:styleId="5B8366E6E5F0454299A51DADEBFB1B96">
    <w:name w:val="5B8366E6E5F0454299A51DADEBFB1B96"/>
  </w:style>
  <w:style w:type="paragraph" w:customStyle="1" w:styleId="A3CEA7A65A050840A7640CC639936415">
    <w:name w:val="A3CEA7A65A050840A7640CC639936415"/>
  </w:style>
  <w:style w:type="paragraph" w:customStyle="1" w:styleId="A3995B599832BA41B0AB76EABA1E37E3">
    <w:name w:val="A3995B599832BA41B0AB76EABA1E37E3"/>
  </w:style>
  <w:style w:type="paragraph" w:customStyle="1" w:styleId="C100797D95B75E448BBE9506DEBBF21A">
    <w:name w:val="C100797D95B75E448BBE9506DEBBF21A"/>
  </w:style>
  <w:style w:type="paragraph" w:customStyle="1" w:styleId="FC1B669364B25A4B97C9ECCDA895A3F9">
    <w:name w:val="FC1B669364B25A4B97C9ECCDA895A3F9"/>
  </w:style>
  <w:style w:type="paragraph" w:customStyle="1" w:styleId="E2351F63A11E1A49B8A2B23CBF7017F1">
    <w:name w:val="E2351F63A11E1A49B8A2B23CBF7017F1"/>
  </w:style>
  <w:style w:type="paragraph" w:customStyle="1" w:styleId="876D8F48B6046E46A93257587CBFCE88">
    <w:name w:val="876D8F48B6046E46A93257587CBFCE88"/>
  </w:style>
  <w:style w:type="paragraph" w:customStyle="1" w:styleId="4D672074C13BA142A8312B23E932DB3A">
    <w:name w:val="4D672074C13BA142A8312B23E932DB3A"/>
  </w:style>
  <w:style w:type="paragraph" w:customStyle="1" w:styleId="9F6D018D0772064F8E9BA0F83A82C772">
    <w:name w:val="9F6D018D0772064F8E9BA0F83A82C772"/>
  </w:style>
  <w:style w:type="paragraph" w:customStyle="1" w:styleId="62AD4BD27BC2D648B0CC57DEC1DFFDE7">
    <w:name w:val="62AD4BD27BC2D648B0CC57DEC1DFFDE7"/>
  </w:style>
  <w:style w:type="paragraph" w:customStyle="1" w:styleId="4A5C16DC9F866F449E00D8ED09E272CF">
    <w:name w:val="4A5C16DC9F866F449E00D8ED09E272CF"/>
  </w:style>
  <w:style w:type="paragraph" w:customStyle="1" w:styleId="8404A077923A1B4DAF1D97AD5166A286">
    <w:name w:val="8404A077923A1B4DAF1D97AD5166A286"/>
  </w:style>
  <w:style w:type="paragraph" w:customStyle="1" w:styleId="FB29DDB2811CA549B6152BD2AFBA315B">
    <w:name w:val="FB29DDB2811CA549B6152BD2AFBA315B"/>
  </w:style>
  <w:style w:type="paragraph" w:customStyle="1" w:styleId="DBF6925E01A15F428A25100D2292B096">
    <w:name w:val="DBF6925E01A15F428A25100D2292B096"/>
  </w:style>
  <w:style w:type="paragraph" w:customStyle="1" w:styleId="4B7C226F9668F74E96462518C2E2B599">
    <w:name w:val="4B7C226F9668F74E96462518C2E2B599"/>
  </w:style>
  <w:style w:type="paragraph" w:customStyle="1" w:styleId="48A6F25A5EAE7E4D8B7C6A11694B3691">
    <w:name w:val="48A6F25A5EAE7E4D8B7C6A11694B3691"/>
  </w:style>
  <w:style w:type="paragraph" w:customStyle="1" w:styleId="CCC832033579F94C9BFB185DC791C72A">
    <w:name w:val="CCC832033579F94C9BFB185DC791C72A"/>
  </w:style>
  <w:style w:type="character" w:styleId="Strong">
    <w:name w:val="Strong"/>
    <w:basedOn w:val="DefaultParagraphFont"/>
    <w:uiPriority w:val="1"/>
    <w:qFormat/>
    <w:rPr>
      <w:b/>
      <w:bCs/>
    </w:rPr>
  </w:style>
  <w:style w:type="paragraph" w:customStyle="1" w:styleId="9940B99640ECA84295E5EAB211F6B31D">
    <w:name w:val="9940B99640ECA84295E5EAB211F6B31D"/>
  </w:style>
  <w:style w:type="paragraph" w:customStyle="1" w:styleId="C6E8A1FD94E3F74F9769D348E40E1E81">
    <w:name w:val="C6E8A1FD94E3F74F9769D348E40E1E81"/>
  </w:style>
  <w:style w:type="paragraph" w:customStyle="1" w:styleId="D171786D642A55488767221A36D4ABF4">
    <w:name w:val="D171786D642A55488767221A36D4ABF4"/>
  </w:style>
  <w:style w:type="paragraph" w:customStyle="1" w:styleId="C3FA626246BC994C878BC87FEEC10DE0">
    <w:name w:val="C3FA626246BC994C878BC87FEEC10DE0"/>
  </w:style>
  <w:style w:type="paragraph" w:customStyle="1" w:styleId="484185A5ACAAEA4AA2F5AFCAB2441639">
    <w:name w:val="484185A5ACAAEA4AA2F5AFCAB2441639"/>
  </w:style>
  <w:style w:type="paragraph" w:customStyle="1" w:styleId="18AF853F571EF24084E50273FEAC94D4">
    <w:name w:val="18AF853F571EF24084E50273FEAC94D4"/>
  </w:style>
  <w:style w:type="paragraph" w:customStyle="1" w:styleId="4A115836AB9B3D4286ACC4CA675E231C">
    <w:name w:val="4A115836AB9B3D4286ACC4CA675E231C"/>
  </w:style>
  <w:style w:type="paragraph" w:customStyle="1" w:styleId="9439F5C55894A34A89173F2D70DB4838">
    <w:name w:val="9439F5C55894A34A89173F2D70DB4838"/>
  </w:style>
  <w:style w:type="paragraph" w:customStyle="1" w:styleId="889FF516B4A3894CB0524BC825BC9B17">
    <w:name w:val="889FF516B4A3894CB0524BC825BC9B17"/>
  </w:style>
  <w:style w:type="paragraph" w:customStyle="1" w:styleId="1453297C37D6874FA8AD1125DB89768C">
    <w:name w:val="1453297C37D6874FA8AD1125DB89768C"/>
  </w:style>
  <w:style w:type="paragraph" w:customStyle="1" w:styleId="E4540EAA779B0A47B207E4B75CC0B0ED">
    <w:name w:val="E4540EAA779B0A47B207E4B75CC0B0ED"/>
  </w:style>
  <w:style w:type="paragraph" w:customStyle="1" w:styleId="99EB31D3EBD6344A8308764B621FDB42">
    <w:name w:val="99EB31D3EBD6344A8308764B621FDB42"/>
  </w:style>
  <w:style w:type="paragraph" w:customStyle="1" w:styleId="F8D2C122AB05754CA09F8A0EE3D2766D">
    <w:name w:val="F8D2C122AB05754CA09F8A0EE3D2766D"/>
  </w:style>
  <w:style w:type="paragraph" w:customStyle="1" w:styleId="9938FD7A93FE134B815973FCD1E0EC19">
    <w:name w:val="9938FD7A93FE134B815973FCD1E0EC19"/>
  </w:style>
  <w:style w:type="paragraph" w:customStyle="1" w:styleId="41FE1033DE35A046B4F42A47E2C58AD2">
    <w:name w:val="41FE1033DE35A046B4F42A47E2C58AD2"/>
  </w:style>
  <w:style w:type="paragraph" w:customStyle="1" w:styleId="9F9331CA5B2BF8439A734937232BF641">
    <w:name w:val="9F9331CA5B2BF8439A734937232BF641"/>
  </w:style>
  <w:style w:type="paragraph" w:customStyle="1" w:styleId="93E8D45D03C04E489E49861E6E28A65F">
    <w:name w:val="93E8D45D03C04E489E49861E6E28A65F"/>
  </w:style>
  <w:style w:type="paragraph" w:customStyle="1" w:styleId="D38164DDFC478E4B9423312B35187FD7">
    <w:name w:val="D38164DDFC478E4B9423312B35187FD7"/>
  </w:style>
  <w:style w:type="paragraph" w:customStyle="1" w:styleId="0FE402CDF932E04F8836256F4D103592">
    <w:name w:val="0FE402CDF932E04F8836256F4D103592"/>
  </w:style>
  <w:style w:type="paragraph" w:customStyle="1" w:styleId="009262D5ADDC724C9BBC7276520EF350">
    <w:name w:val="009262D5ADDC724C9BBC7276520EF350"/>
  </w:style>
  <w:style w:type="paragraph" w:customStyle="1" w:styleId="2AEA4C1D79415445BF66A8B6A2B8DFF5">
    <w:name w:val="2AEA4C1D79415445BF66A8B6A2B8DFF5"/>
  </w:style>
  <w:style w:type="paragraph" w:customStyle="1" w:styleId="2B3C2D0D8099AF48978814411A513E7B">
    <w:name w:val="2B3C2D0D8099AF48978814411A513E7B"/>
  </w:style>
  <w:style w:type="paragraph" w:customStyle="1" w:styleId="CAAAEDC1DC1C654F9A5CF72CFD7A0084">
    <w:name w:val="CAAAEDC1DC1C654F9A5CF72CFD7A0084"/>
  </w:style>
  <w:style w:type="paragraph" w:customStyle="1" w:styleId="8562D34A29C37548B843B5E69500561F">
    <w:name w:val="8562D34A29C37548B843B5E69500561F"/>
  </w:style>
  <w:style w:type="paragraph" w:customStyle="1" w:styleId="3E35629749C3C7438ED21AF0103E9039">
    <w:name w:val="3E35629749C3C7438ED21AF0103E9039"/>
  </w:style>
  <w:style w:type="paragraph" w:customStyle="1" w:styleId="3D16464A90A6FD4DB721468639B34BEE">
    <w:name w:val="3D16464A90A6FD4DB721468639B34BEE"/>
  </w:style>
  <w:style w:type="paragraph" w:customStyle="1" w:styleId="BBE78D55C83AA645BBD20B533F366027">
    <w:name w:val="BBE78D55C83AA645BBD20B533F366027"/>
  </w:style>
  <w:style w:type="paragraph" w:customStyle="1" w:styleId="D36B7DC809132A4288871016E2522842">
    <w:name w:val="D36B7DC809132A4288871016E2522842"/>
  </w:style>
  <w:style w:type="paragraph" w:customStyle="1" w:styleId="D9659D10BC599C4480C88CA887CA5AEF">
    <w:name w:val="D9659D10BC599C4480C88CA887CA5AEF"/>
  </w:style>
  <w:style w:type="paragraph" w:customStyle="1" w:styleId="9F664D484C491449BEEC8804D83AD63C">
    <w:name w:val="9F664D484C491449BEEC8804D83AD63C"/>
  </w:style>
  <w:style w:type="paragraph" w:customStyle="1" w:styleId="78E76E11B1EC174BA9EC653DBAD0C1BC">
    <w:name w:val="78E76E11B1EC174BA9EC653DBAD0C1BC"/>
  </w:style>
  <w:style w:type="paragraph" w:customStyle="1" w:styleId="FB949544B26E7147BA94447CBD63E88D">
    <w:name w:val="FB949544B26E7147BA94447CBD63E88D"/>
  </w:style>
  <w:style w:type="paragraph" w:customStyle="1" w:styleId="B3AF66A16F7CF4439614A58035B93486">
    <w:name w:val="B3AF66A16F7CF4439614A58035B93486"/>
  </w:style>
  <w:style w:type="paragraph" w:customStyle="1" w:styleId="70E7F08B7BA6AD49AEE66D3F55D638A9">
    <w:name w:val="70E7F08B7BA6AD49AEE66D3F55D638A9"/>
  </w:style>
  <w:style w:type="paragraph" w:customStyle="1" w:styleId="640E4C77CBAF05408D0CC3DDBADEBE1E">
    <w:name w:val="640E4C77CBAF05408D0CC3DDBADEBE1E"/>
  </w:style>
  <w:style w:type="paragraph" w:customStyle="1" w:styleId="4857DF51F07B9746B5AAA179661914E2">
    <w:name w:val="4857DF51F07B9746B5AAA179661914E2"/>
  </w:style>
  <w:style w:type="paragraph" w:customStyle="1" w:styleId="FC28F65ECA7F3F42840E39A3BB78485D">
    <w:name w:val="FC28F65ECA7F3F42840E39A3BB78485D"/>
  </w:style>
  <w:style w:type="paragraph" w:customStyle="1" w:styleId="18E881C93420E84193B929C94419B616">
    <w:name w:val="18E881C93420E84193B929C94419B616"/>
  </w:style>
  <w:style w:type="paragraph" w:customStyle="1" w:styleId="C367909207EF5742B5481C2AD9069AD5">
    <w:name w:val="C367909207EF5742B5481C2AD9069AD5"/>
  </w:style>
  <w:style w:type="paragraph" w:customStyle="1" w:styleId="C0655B4B4664044C921B49A63E4234DC">
    <w:name w:val="C0655B4B4664044C921B49A63E4234DC"/>
  </w:style>
  <w:style w:type="paragraph" w:customStyle="1" w:styleId="418DED25A9A7544EAABCD7312A6FA461">
    <w:name w:val="418DED25A9A7544EAABCD7312A6FA461"/>
  </w:style>
  <w:style w:type="paragraph" w:customStyle="1" w:styleId="C484662AF6968D41B30C8B6139763E3F">
    <w:name w:val="C484662AF6968D41B30C8B6139763E3F"/>
  </w:style>
  <w:style w:type="paragraph" w:customStyle="1" w:styleId="7D4281EAA167014E88A50D3B33024826">
    <w:name w:val="7D4281EAA167014E88A50D3B33024826"/>
  </w:style>
  <w:style w:type="paragraph" w:customStyle="1" w:styleId="D8D22E453FA96A43A71CF73DF674D2CB">
    <w:name w:val="D8D22E453FA96A43A71CF73DF674D2CB"/>
  </w:style>
  <w:style w:type="paragraph" w:customStyle="1" w:styleId="B466B2354C3FB24EA2F4D98F597E203C">
    <w:name w:val="B466B2354C3FB24EA2F4D98F597E203C"/>
  </w:style>
  <w:style w:type="paragraph" w:customStyle="1" w:styleId="DF01762A636A554FB6FEC43888861EE3">
    <w:name w:val="DF01762A636A554FB6FEC43888861EE3"/>
  </w:style>
  <w:style w:type="paragraph" w:customStyle="1" w:styleId="EFF1205E69820B4A80E555C1974F7A60">
    <w:name w:val="EFF1205E69820B4A80E555C1974F7A60"/>
  </w:style>
  <w:style w:type="paragraph" w:customStyle="1" w:styleId="9B3FBAD53DA9324BA0B265A3D8F86319">
    <w:name w:val="9B3FBAD53DA9324BA0B265A3D8F86319"/>
  </w:style>
  <w:style w:type="paragraph" w:customStyle="1" w:styleId="DBC2643A0A93FF4387D8641251C70802">
    <w:name w:val="DBC2643A0A93FF4387D8641251C70802"/>
  </w:style>
  <w:style w:type="paragraph" w:customStyle="1" w:styleId="ACADE95E58AC184CBE44F727A436F8FC">
    <w:name w:val="ACADE95E58AC184CBE44F727A436F8FC"/>
  </w:style>
  <w:style w:type="paragraph" w:customStyle="1" w:styleId="A3213C408F60864BAE1347B2E046D351">
    <w:name w:val="A3213C408F60864BAE1347B2E046D351"/>
  </w:style>
  <w:style w:type="paragraph" w:customStyle="1" w:styleId="72D9A23A4BCC6B4090B4C7ABD34E6DDD">
    <w:name w:val="72D9A23A4BCC6B4090B4C7ABD34E6DDD"/>
  </w:style>
  <w:style w:type="paragraph" w:customStyle="1" w:styleId="3C148B7F27A2F04695E88E7A878B0872">
    <w:name w:val="3C148B7F27A2F04695E88E7A878B0872"/>
  </w:style>
  <w:style w:type="paragraph" w:customStyle="1" w:styleId="EDFB743274C1E244A1F418633F82E6FF">
    <w:name w:val="EDFB743274C1E244A1F418633F82E6FF"/>
  </w:style>
  <w:style w:type="paragraph" w:customStyle="1" w:styleId="61FC54DF6B500E4B94D99DD2C60B7A53">
    <w:name w:val="61FC54DF6B500E4B94D99DD2C60B7A53"/>
  </w:style>
  <w:style w:type="paragraph" w:customStyle="1" w:styleId="2819BE4BBFA0E3418FCFDFD22C3A5645">
    <w:name w:val="2819BE4BBFA0E3418FCFDFD22C3A5645"/>
  </w:style>
  <w:style w:type="paragraph" w:customStyle="1" w:styleId="71CA09911A7EE947858CA010A1DE3C47">
    <w:name w:val="71CA09911A7EE947858CA010A1DE3C47"/>
  </w:style>
  <w:style w:type="paragraph" w:customStyle="1" w:styleId="729272CA244C7E4580803518214AD884">
    <w:name w:val="729272CA244C7E4580803518214AD884"/>
  </w:style>
  <w:style w:type="paragraph" w:customStyle="1" w:styleId="9B7B520BB464854CAEB53BDEF812549E">
    <w:name w:val="9B7B520BB464854CAEB53BDEF812549E"/>
  </w:style>
  <w:style w:type="paragraph" w:customStyle="1" w:styleId="2C3EEBD530E6394995FE7C6BB4CCB866">
    <w:name w:val="2C3EEBD530E6394995FE7C6BB4CCB866"/>
  </w:style>
  <w:style w:type="paragraph" w:customStyle="1" w:styleId="9F62A887549A174AAFB43F356B462FEC">
    <w:name w:val="9F62A887549A174AAFB43F356B462FEC"/>
  </w:style>
  <w:style w:type="paragraph" w:customStyle="1" w:styleId="B7BF326DA484F341AC470D246890DBC4">
    <w:name w:val="B7BF326DA484F341AC470D246890DBC4"/>
  </w:style>
  <w:style w:type="paragraph" w:customStyle="1" w:styleId="4C7365C94148E84FA9483C38EAAF5589">
    <w:name w:val="4C7365C94148E84FA9483C38EAAF5589"/>
    <w:rsid w:val="001D4F53"/>
  </w:style>
  <w:style w:type="paragraph" w:customStyle="1" w:styleId="9FBBF26B13E6494FB9EA692562092D23">
    <w:name w:val="9FBBF26B13E6494FB9EA692562092D23"/>
    <w:rsid w:val="001D4F53"/>
  </w:style>
  <w:style w:type="paragraph" w:customStyle="1" w:styleId="325847DD3ADD874D8C7774053C9A1924">
    <w:name w:val="325847DD3ADD874D8C7774053C9A1924"/>
    <w:rsid w:val="001D4F53"/>
  </w:style>
  <w:style w:type="paragraph" w:customStyle="1" w:styleId="D09B3AFA01F68744ADF9010505C4EB18">
    <w:name w:val="D09B3AFA01F68744ADF9010505C4EB18"/>
    <w:rsid w:val="001D4F53"/>
  </w:style>
  <w:style w:type="paragraph" w:customStyle="1" w:styleId="E9BB3C08EEC12544ADC1E3B5C2A778C3">
    <w:name w:val="E9BB3C08EEC12544ADC1E3B5C2A778C3"/>
    <w:rsid w:val="001D4F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communication plan.dotx</Template>
  <TotalTime>43</TotalTime>
  <Pages>5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keywords/>
  <dc:description>Aj’S Group</dc:description>
  <cp:lastModifiedBy>Aarsh Soni</cp:lastModifiedBy>
  <cp:revision>1</cp:revision>
  <dcterms:created xsi:type="dcterms:W3CDTF">2020-03-07T21:21:00Z</dcterms:created>
  <dcterms:modified xsi:type="dcterms:W3CDTF">2020-03-07T22:14:00Z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